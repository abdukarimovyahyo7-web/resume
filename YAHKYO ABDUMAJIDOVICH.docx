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F1B9E6B">
      <w:pPr>
        <w:pStyle w:val="12"/>
        <w:keepNext w:val="0"/>
        <w:keepLines w:val="0"/>
        <w:widowControl/>
        <w:suppressLineNumbers w:val="0"/>
        <w:ind w:firstLine="720" w:firstLineChars="300"/>
        <w:rPr>
          <w:rFonts w:hint="default"/>
          <w:b/>
          <w:bCs/>
          <w:lang w:val="en-US"/>
        </w:rPr>
      </w:pPr>
      <w:bookmarkStart w:id="0" w:name="photo"/>
      <w:bookmarkStart w:id="1" w:name="blank4"/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 xml:space="preserve">YAHKYO ABDUMAJIDOVICH                                    </w:t>
      </w:r>
    </w:p>
    <w:p w14:paraId="2EAE5C79">
      <w:pPr>
        <w:pStyle w:val="12"/>
        <w:keepNext w:val="0"/>
        <w:keepLines w:val="0"/>
        <w:widowControl/>
        <w:suppressLineNumbers w:val="0"/>
        <w:ind w:firstLine="723" w:firstLineChars="300"/>
        <w:rPr>
          <w:b/>
          <w:bCs/>
          <w:u w:val="single"/>
        </w:rPr>
      </w:pPr>
      <w:r>
        <w:rPr>
          <w:b/>
          <w:bCs/>
          <w:u w:val="single"/>
        </w:rPr>
        <w:t>Junior Frontend Developer</w:t>
      </w:r>
    </w:p>
    <w:p w14:paraId="651198B0">
      <w:pPr>
        <w:snapToGrid w:val="0"/>
        <w:spacing w:line="360" w:lineRule="exact"/>
        <w:rPr>
          <w:rFonts w:hint="default" w:ascii="Inter" w:hAnsi="Inter" w:eastAsia="Microsoft YaHei" w:cs="Inter"/>
        </w:rPr>
      </w:pPr>
      <w:r>
        <w:rPr>
          <w:rFonts w:hint="default" w:ascii="Inter" w:hAnsi="Inter" w:eastAsia="Microsoft YaHei" w:cs="Inte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-374650</wp:posOffset>
                </wp:positionH>
                <wp:positionV relativeFrom="paragraph">
                  <wp:posOffset>107315</wp:posOffset>
                </wp:positionV>
                <wp:extent cx="7966710" cy="135890"/>
                <wp:effectExtent l="0" t="0" r="15240" b="165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710" cy="135890"/>
                        </a:xfrm>
                        <a:prstGeom prst="rect">
                          <a:avLst/>
                        </a:prstGeom>
                        <a:solidFill>
                          <a:srgbClr val="4F4F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29.5pt;margin-top:8.45pt;height:10.7pt;width:627.3pt;z-index:251661312;v-text-anchor:middle;mso-width-relative:page;mso-height-relative:page;" fillcolor="#4F4F4D" filled="t" stroked="f" coordsize="21600,21600" o:gfxdata="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kS8RdcAAAAKAQAADwAAAAAAAAABACAAAAAiAAAAZHJzL2Rvd25yZXYueG1sUEsBAhQA&#10;FAAAAAgAh07iQDBXKMTzAQAA1AMAAA4AAAAAAAAAAQAgAAAAJg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BDF2F23">
      <w:pPr>
        <w:snapToGrid w:val="0"/>
        <w:spacing w:line="360" w:lineRule="exact"/>
        <w:rPr>
          <w:rFonts w:hint="default" w:ascii="Inter" w:hAnsi="Inter" w:eastAsia="Microsoft YaHei" w:cs="Inter"/>
          <w:lang w:val="en-US" w:eastAsia="zh-CN"/>
        </w:rPr>
      </w:pPr>
      <w:r>
        <w:rPr>
          <w:rFonts w:hint="default" w:ascii="Inter" w:hAnsi="Inter" w:eastAsia="Microsoft YaHei" w:cs="Inter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5CA463">
      <w:pPr>
        <w:tabs>
          <w:tab w:val="left" w:pos="1560"/>
          <w:tab w:val="left" w:pos="2127"/>
        </w:tabs>
        <w:snapToGrid w:val="0"/>
        <w:spacing w:line="360" w:lineRule="exact"/>
        <w:ind w:left="420" w:leftChars="200"/>
        <w:rPr>
          <w:rFonts w:hint="default" w:ascii="Inter" w:hAnsi="Inter" w:eastAsia="Microsoft YaHei" w:cs="Inter"/>
          <w:b/>
          <w:color w:val="3D3E3F" w:themeColor="accent1" w:themeShade="80"/>
          <w:sz w:val="28"/>
          <w:szCs w:val="28"/>
        </w:rPr>
      </w:pPr>
      <w:r>
        <w:rPr>
          <w:rFonts w:hint="default" w:ascii="Inter" w:hAnsi="Inter" w:eastAsia="Microsoft YaHei" w:cs="Inter"/>
          <w:sz w:val="40"/>
          <w:szCs w:val="40"/>
          <w:lang w:val="en-US"/>
        </w:rPr>
        <w:t xml:space="preserve">  </w:t>
      </w:r>
      <w:r>
        <w:rPr>
          <w:rFonts w:hint="default" w:ascii="Inter" w:hAnsi="Inter" w:eastAsia="Microsoft YaHei" w:cs="Inter"/>
          <w:b/>
          <w:bCs/>
          <w:sz w:val="40"/>
          <w:szCs w:val="40"/>
          <w:lang w:val="en-US"/>
        </w:rPr>
        <w:t>CONTACT:</w:t>
      </w:r>
      <w:r>
        <w:rPr>
          <w:rFonts w:hint="default" w:ascii="Inter" w:hAnsi="Inter" w:eastAsia="Microsoft YaHei" w:cs="Inter"/>
          <w:sz w:val="40"/>
          <w:szCs w:val="40"/>
          <w:lang w:val="en-US"/>
        </w:rPr>
        <w:t xml:space="preserve">         </w:t>
      </w:r>
      <w:r>
        <w:rPr>
          <w:rFonts w:hint="default" w:ascii="Inter" w:hAnsi="Inter" w:eastAsia="Microsoft YaHei" w:cs="Inter"/>
        </w:rPr>
        <mc:AlternateContent>
          <mc:Choice Requires="wpg">
            <w:drawing>
              <wp:inline distT="0" distB="0" distL="0" distR="0">
                <wp:extent cx="6617970" cy="635"/>
                <wp:effectExtent l="0" t="0" r="0" b="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768" cy="696"/>
                          <a:chOff x="0" y="361225"/>
                          <a:chExt cx="6913611" cy="725"/>
                        </a:xfrm>
                      </wpg:grpSpPr>
                      <wps:wsp>
                        <wps:cNvPr id="5" name="直接连接符 45"/>
                        <wps:cNvCnPr/>
                        <wps:spPr>
                          <a:xfrm>
                            <a:off x="9525" y="361950"/>
                            <a:ext cx="6765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97B7E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46"/>
                        <wps:cNvCnPr/>
                        <wps:spPr>
                          <a:xfrm>
                            <a:off x="0" y="361225"/>
                            <a:ext cx="6913611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797B7E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0.05pt;width:521.1pt;" coordorigin="0,361225" coordsize="6913611,725" o:gfxdata="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wdvfd0wAAAAMBAAAPAAAAAAAAAAEAIAAAACIAAABkcnMvZG93bnJl&#10;di54bWxQSwECFAAUAAAACACHTuJAcBZrvK0CAAAjBwAADgAAAAAAAAABACAAAAAiAQAAZHJzL2Uy&#10;b0RvYy54bWxQSwUGAAAAAAYABgBZAQAAQQYAAAAA&#10;">
                <o:lock v:ext="edit" aspectratio="f"/>
                <v:line id="直接连接符 45" o:spid="_x0000_s1026" o:spt="20" style="position:absolute;left:9525;top:361950;height:0;width:6765870;" filled="f" stroked="t" coordsize="21600,21600" o:gfxdata="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+csnL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5B5C5F" miterlimit="8" joinstyle="miter"/>
                  <v:imagedata o:title=""/>
                  <o:lock v:ext="edit" aspectratio="f"/>
                </v:line>
                <v:line id="直接连接符 46" o:spid="_x0000_s1026" o:spt="20" style="position:absolute;left:0;top:361225;height:0;width:6913611;" filled="f" stroked="t" coordsize="21600,21600" o:gfxdata="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cdO7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3D3E3F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5AFACF2">
      <w:pPr>
        <w:adjustRightInd w:val="0"/>
        <w:snapToGrid w:val="0"/>
        <w:spacing w:line="360" w:lineRule="exact"/>
        <w:rPr>
          <w:rFonts w:hint="default" w:ascii="Inter" w:hAnsi="Inter" w:eastAsia="Microsoft YaHei" w:cs="Inter"/>
          <w:color w:val="FFFFFF" w:themeColor="background1"/>
          <w:sz w:val="22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Inter" w:hAnsi="Inter" w:eastAsia="Microsoft YaHei" w:cs="Inter"/>
          <w:color w:val="FFFFFF" w:themeColor="background1"/>
          <w:sz w:val="22"/>
          <w:lang w:val="en-US"/>
          <w14:textFill>
            <w14:solidFill>
              <w14:schemeClr w14:val="bg1"/>
            </w14:solidFill>
          </w14:textFill>
        </w:rPr>
        <w:t xml:space="preserve">      V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97"/>
        <w:gridCol w:w="3786"/>
      </w:tblGrid>
      <w:tr w14:paraId="543F35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610AE20">
            <w:pPr>
              <w:pStyle w:val="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📞 Phone: +998 (90) 734-11-52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4AFBE025">
            <w:pPr>
              <w:pStyle w:val="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Age: 14 years old</w:t>
            </w:r>
          </w:p>
        </w:tc>
      </w:tr>
      <w:tr w14:paraId="5F379D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6532EF2A">
            <w:pPr>
              <w:pStyle w:val="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📧 Email: 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yahyoabdukarimov12@gmail.com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451C1FA9">
            <w:pPr>
              <w:pStyle w:val="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Location: Uzbekistan</w:t>
            </w:r>
          </w:p>
        </w:tc>
      </w:tr>
      <w:tr w14:paraId="03B94C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5844BAC7">
            <w:pPr>
              <w:pStyle w:val="2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lang w:val="en-US" w:eastAsia="zh-CN"/>
              </w:rPr>
              <w:t xml:space="preserve">💻 GitHub: </w:t>
            </w:r>
            <w:r>
              <w:rPr>
                <w:rFonts w:ascii="SimSun" w:hAnsi="SimSun" w:eastAsia="SimSun" w:cs="SimSun"/>
                <w:b w:val="0"/>
                <w:bCs w:val="0"/>
                <w:sz w:val="28"/>
                <w:szCs w:val="28"/>
              </w:rPr>
              <w:t>github.com/abdukarimovyahyo7-web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730B2FA8">
            <w:pPr>
              <w:pStyle w:val="2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Field: Web Development</w:t>
            </w:r>
          </w:p>
        </w:tc>
      </w:tr>
    </w:tbl>
    <w:p w14:paraId="1A070A7B">
      <w:pPr>
        <w:adjustRightInd w:val="0"/>
        <w:snapToGrid w:val="0"/>
        <w:spacing w:line="360" w:lineRule="exact"/>
        <w:rPr>
          <w:rFonts w:hint="default" w:ascii="Inter" w:hAnsi="Inter" w:eastAsia="Microsoft YaHei" w:cs="Inter"/>
          <w:b/>
          <w:bCs/>
          <w:i w:val="0"/>
          <w:iCs w:val="0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bookmarkEnd w:id="0"/>
    <w:bookmarkEnd w:id="1"/>
    <w:p w14:paraId="36ACFCFF">
      <w:pPr>
        <w:tabs>
          <w:tab w:val="left" w:pos="1560"/>
          <w:tab w:val="left" w:pos="2127"/>
        </w:tabs>
        <w:snapToGrid w:val="0"/>
        <w:spacing w:line="360" w:lineRule="exact"/>
        <w:ind w:firstLine="560" w:firstLineChars="200"/>
        <w:rPr>
          <w:rFonts w:hint="default" w:ascii="Inter" w:hAnsi="Inter" w:eastAsia="Microsoft YaHei" w:cs="Inter"/>
          <w:b/>
          <w:color w:val="262626" w:themeColor="text1" w:themeTint="D9"/>
          <w:kern w:val="2"/>
          <w:sz w:val="28"/>
          <w:szCs w:val="28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18CB6EFD">
      <w:pPr>
        <w:tabs>
          <w:tab w:val="left" w:pos="1560"/>
          <w:tab w:val="left" w:pos="2127"/>
        </w:tabs>
        <w:snapToGrid w:val="0"/>
        <w:spacing w:line="360" w:lineRule="exact"/>
        <w:ind w:firstLine="560" w:firstLineChars="200"/>
        <w:rPr>
          <w:rFonts w:hint="default" w:ascii="Inter" w:hAnsi="Inter" w:eastAsia="Microsoft YaHei" w:cs="Inter"/>
          <w:b/>
          <w:color w:val="262626" w:themeColor="text1" w:themeTint="D9"/>
          <w:sz w:val="28"/>
          <w:szCs w:val="2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Inter" w:hAnsi="Inter" w:eastAsia="Microsoft YaHei" w:cs="Inter"/>
          <w:b/>
          <w:color w:val="262626" w:themeColor="text1" w:themeTint="D9"/>
          <w:sz w:val="28"/>
          <w:szCs w:val="2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PERSONAL SUMMARY:</w:t>
      </w:r>
    </w:p>
    <w:p w14:paraId="22CF36DC">
      <w:pPr>
        <w:tabs>
          <w:tab w:val="left" w:pos="1560"/>
          <w:tab w:val="left" w:pos="2127"/>
        </w:tabs>
        <w:snapToGrid w:val="0"/>
        <w:spacing w:line="360" w:lineRule="exact"/>
        <w:ind w:left="420" w:leftChars="200"/>
        <w:rPr>
          <w:rFonts w:hint="default" w:ascii="Inter" w:hAnsi="Inter" w:eastAsia="Microsoft YaHei" w:cs="Inter"/>
          <w:b/>
          <w:color w:val="3D3E3F" w:themeColor="accent1" w:themeShade="80"/>
          <w:sz w:val="28"/>
          <w:szCs w:val="28"/>
        </w:rPr>
      </w:pPr>
      <w:r>
        <w:rPr>
          <w:rFonts w:hint="default" w:ascii="Inter" w:hAnsi="Inter" w:eastAsia="Microsoft YaHei" w:cs="Inter"/>
        </w:rPr>
        <mc:AlternateContent>
          <mc:Choice Requires="wpg">
            <w:drawing>
              <wp:inline distT="0" distB="0" distL="0" distR="0">
                <wp:extent cx="6617970" cy="635"/>
                <wp:effectExtent l="0" t="0" r="0" b="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768" cy="696"/>
                          <a:chOff x="0" y="361225"/>
                          <a:chExt cx="6913611" cy="725"/>
                        </a:xfrm>
                      </wpg:grpSpPr>
                      <wps:wsp>
                        <wps:cNvPr id="45" name="直接连接符 45"/>
                        <wps:cNvCnPr/>
                        <wps:spPr>
                          <a:xfrm>
                            <a:off x="9525" y="361950"/>
                            <a:ext cx="6765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97B7E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0" y="361225"/>
                            <a:ext cx="6913611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797B7E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0.05pt;width:521.1pt;" coordorigin="0,361225" coordsize="6913611,725" o:gfxdata="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HB2993TAAAAAwEAAA8AAAAAAAAAAQAgAAAAIgAAAGRycy9kb3du&#10;cmV2LnhtbFBLAQIUABQAAAAIAIdO4kAXPHp4rwIAACUHAAAOAAAAAAAAAAEAIAAAACIBAABkcnMv&#10;ZTJvRG9jLnhtbFBLBQYAAAAABgAGAFkBAABDBgAAAAA=&#10;">
                <o:lock v:ext="edit" aspectratio="f"/>
                <v:line id="直接连接符 45" o:spid="_x0000_s1026" o:spt="20" style="position:absolute;left:9525;top:361950;height:0;width:6765870;" filled="f" stroked="t" coordsize="21600,21600" o:gfxdata="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dJd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5B5C5F" miterlimit="8" joinstyle="miter"/>
                  <v:imagedata o:title=""/>
                  <o:lock v:ext="edit" aspectratio="f"/>
                </v:line>
                <v:line id="直接连接符 46" o:spid="_x0000_s1026" o:spt="20" style="position:absolute;left:0;top:361225;height:0;width:6913611;" filled="f" stroked="t" coordsize="21600,21600" o:gfxdata="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M0W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3D3E3F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774D216">
      <w:pPr>
        <w:pStyle w:val="12"/>
        <w:keepNext w:val="0"/>
        <w:keepLines w:val="0"/>
        <w:widowControl/>
        <w:suppressLineNumbers w:val="0"/>
        <w:rPr>
          <w:b w:val="0"/>
          <w:bCs w:val="0"/>
          <w:i w:val="0"/>
          <w:iCs w:val="0"/>
          <w:sz w:val="24"/>
          <w:szCs w:val="24"/>
          <w:u w:val="thick"/>
        </w:rPr>
      </w:pPr>
      <w:bookmarkStart w:id="2" w:name="work_time_1"/>
      <w:r>
        <w:rPr>
          <w:b w:val="0"/>
          <w:bCs w:val="0"/>
          <w:i w:val="0"/>
          <w:iCs w:val="0"/>
          <w:sz w:val="24"/>
          <w:szCs w:val="24"/>
          <w:u w:val="thick"/>
        </w:rPr>
        <w:t xml:space="preserve">Motivated and fast-learning 14-year-old Junior Frontend Developer. Currently studying at Junior IT Academy, focusing on building modern and responsive web interfaces. Passionate about coding and eager </w:t>
      </w:r>
      <w:r>
        <w:rPr>
          <w:rFonts w:hint="default"/>
          <w:b w:val="0"/>
          <w:bCs w:val="0"/>
          <w:i w:val="0"/>
          <w:iCs w:val="0"/>
          <w:sz w:val="24"/>
          <w:szCs w:val="24"/>
          <w:u w:val="thick"/>
          <w:lang w:val="en-US"/>
        </w:rPr>
        <w:t xml:space="preserve">       </w:t>
      </w:r>
      <w:r>
        <w:rPr>
          <w:b w:val="0"/>
          <w:bCs w:val="0"/>
          <w:i w:val="0"/>
          <w:iCs w:val="0"/>
          <w:sz w:val="24"/>
          <w:szCs w:val="24"/>
          <w:u w:val="thick"/>
        </w:rPr>
        <w:t>to contribute to real-world projects to improve technical skills.</w:t>
      </w:r>
    </w:p>
    <w:p w14:paraId="36B4C3C7">
      <w:pPr>
        <w:tabs>
          <w:tab w:val="left" w:pos="1560"/>
          <w:tab w:val="left" w:pos="2127"/>
        </w:tabs>
        <w:snapToGrid w:val="0"/>
        <w:spacing w:line="360" w:lineRule="exact"/>
        <w:rPr>
          <w:rFonts w:hint="default" w:ascii="Inter" w:hAnsi="Inter" w:eastAsia="Microsoft YaHei" w:cs="Inter"/>
          <w:b/>
          <w:color w:val="262626" w:themeColor="text1" w:themeTint="D9"/>
          <w:kern w:val="2"/>
          <w:sz w:val="28"/>
          <w:szCs w:val="28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Inter" w:hAnsi="Inter" w:eastAsia="Microsoft YaHei" w:cs="Inter"/>
          <w:b/>
          <w:color w:val="262626" w:themeColor="text1" w:themeTint="D9"/>
          <w:kern w:val="2"/>
          <w:sz w:val="28"/>
          <w:szCs w:val="28"/>
          <w:lang w:val="en-US" w:eastAsia="zh-CN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TECHNICAL SKILLS</w:t>
      </w:r>
    </w:p>
    <w:p w14:paraId="0713FD9A">
      <w:pPr>
        <w:tabs>
          <w:tab w:val="left" w:pos="1560"/>
          <w:tab w:val="left" w:pos="2127"/>
        </w:tabs>
        <w:snapToGrid w:val="0"/>
        <w:spacing w:line="360" w:lineRule="exact"/>
        <w:ind w:left="420" w:leftChars="200"/>
      </w:pPr>
      <w:r>
        <w:rPr>
          <w:rFonts w:hint="default" w:ascii="Inter" w:hAnsi="Inter" w:eastAsia="Microsoft YaHei" w:cs="Inter"/>
        </w:rPr>
        <mc:AlternateContent>
          <mc:Choice Requires="wpg">
            <w:drawing>
              <wp:inline distT="0" distB="0" distL="0" distR="0">
                <wp:extent cx="6617970" cy="635"/>
                <wp:effectExtent l="0" t="0" r="0" b="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768" cy="696"/>
                          <a:chOff x="0" y="361225"/>
                          <a:chExt cx="6913611" cy="725"/>
                        </a:xfrm>
                      </wpg:grpSpPr>
                      <wps:wsp>
                        <wps:cNvPr id="13" name="直接连接符 45"/>
                        <wps:cNvCnPr/>
                        <wps:spPr>
                          <a:xfrm>
                            <a:off x="9525" y="361950"/>
                            <a:ext cx="6765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97B7E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" name="直接连接符 46"/>
                        <wps:cNvCnPr/>
                        <wps:spPr>
                          <a:xfrm>
                            <a:off x="0" y="361225"/>
                            <a:ext cx="6913611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797B7E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o:spid="_x0000_s1026" o:spt="203" style="height:0.05pt;width:521.1pt;" coordorigin="0,361225" coordsize="6913611,725" o:gfxdata="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cHb33dMAAAADAQAADwAAAAAAAAABACAAAAAiAAAAZHJzL2Rv&#10;d25yZXYueG1sUEsBAhQAFAAAAAgAh07iQGrxxpKxAgAAJwcAAA4AAAAAAAAAAQAgAAAAIgEAAGRy&#10;cy9lMm9Eb2MueG1sUEsFBgAAAAAGAAYAWQEAAEUGAAAAAA==&#10;">
                <o:lock v:ext="edit" aspectratio="f"/>
                <v:line id="直接连接符 45" o:spid="_x0000_s1026" o:spt="20" style="position:absolute;left:9525;top:361950;height:0;width:6765870;" filled="f" stroked="t" coordsize="21600,21600" o:gfxdata="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LNy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5B5C5F" miterlimit="8" joinstyle="miter"/>
                  <v:imagedata o:title=""/>
                  <o:lock v:ext="edit" aspectratio="f"/>
                </v:line>
                <v:line id="直接连接符 46" o:spid="_x0000_s1026" o:spt="20" style="position:absolute;left:0;top:361225;height:0;width:6913611;" filled="f" stroked="t" coordsize="21600,21600" o:gfxdata="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cWZ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3D3E3F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  <w:bookmarkEnd w:id="2"/>
    </w:p>
    <w:p w14:paraId="355BE3DA">
      <w:pPr>
        <w:pStyle w:val="12"/>
        <w:keepNext w:val="0"/>
        <w:keepLines w:val="0"/>
        <w:widowControl/>
        <w:suppressLineNumbers w:val="0"/>
        <w:ind w:left="720"/>
      </w:pPr>
      <w:r>
        <w:rPr>
          <w:b/>
          <w:bCs/>
        </w:rPr>
        <w:t>Core Technologies:</w:t>
      </w:r>
      <w:r>
        <w:t xml:space="preserve"> HTML5, CSS3 (Flexbox, Grid).</w:t>
      </w:r>
    </w:p>
    <w:p w14:paraId="59942957">
      <w:pPr>
        <w:pStyle w:val="12"/>
        <w:keepNext w:val="0"/>
        <w:keepLines w:val="0"/>
        <w:widowControl/>
        <w:suppressLineNumbers w:val="0"/>
        <w:ind w:left="720"/>
      </w:pPr>
      <w:r>
        <w:rPr>
          <w:b/>
          <w:bCs/>
        </w:rPr>
        <w:t>Frameworks:</w:t>
      </w:r>
      <w:r>
        <w:t xml:space="preserve"> Bootstrap 5 (Responsive Web Design).</w:t>
      </w:r>
    </w:p>
    <w:p w14:paraId="1C1E1116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/>
          <w:bCs/>
        </w:rPr>
        <w:t>Tools:</w:t>
      </w:r>
      <w:r>
        <w:t xml:space="preserve"> Visual Studio Code, Chrome DevTools.</w:t>
      </w:r>
      <w:r>
        <w:rPr>
          <w:rFonts w:hint="default"/>
          <w:lang w:val="en-US"/>
        </w:rPr>
        <w:t xml:space="preserve"> </w:t>
      </w:r>
    </w:p>
    <w:p w14:paraId="33463FD6">
      <w:pPr>
        <w:pStyle w:val="12"/>
        <w:keepNext w:val="0"/>
        <w:keepLines w:val="0"/>
        <w:widowControl/>
        <w:suppressLineNumbers w:val="0"/>
        <w:ind w:left="720"/>
      </w:pPr>
      <w:r>
        <w:rPr>
          <w:b/>
          <w:bCs/>
        </w:rPr>
        <w:t>General IT:</w:t>
      </w:r>
      <w:r>
        <w:t xml:space="preserve"> Strong computer literacy, Windows/MacOS proficiency.</w:t>
      </w:r>
      <w:bookmarkStart w:id="3" w:name="school_experience_time_1"/>
    </w:p>
    <w:p w14:paraId="70571391">
      <w:pPr>
        <w:tabs>
          <w:tab w:val="left" w:pos="1560"/>
          <w:tab w:val="left" w:pos="2127"/>
        </w:tabs>
        <w:snapToGrid w:val="0"/>
        <w:spacing w:line="360" w:lineRule="exact"/>
        <w:ind w:left="420" w:leftChars="20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6617335" cy="0"/>
                <wp:effectExtent l="0" t="13970" r="12065" b="24130"/>
                <wp:docPr id="17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1625" y="5244465"/>
                          <a:ext cx="661733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797B7E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直接连接符 46" o:spid="_x0000_s1026" o:spt="20" style="height:0pt;width:521.05pt;" filled="f" stroked="t" coordsize="21600,21600" o:gfxdata="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xjJg9IAAAADAQAADwAAAAAAAAABACAAAAAiAAAA&#10;ZHJzL2Rvd25yZXYueG1sUEsBAhQAFAAAAAgAh07iQANUw6QNAgAA7wMAAA4AAAAAAAAAAQAgAAAA&#10;IQEAAGRycy9lMm9Eb2MueG1sUEsFBgAAAAAGAAYAWQEAAKAFAAAAAA==&#10;">
                <v:fill on="f" focussize="0,0"/>
                <v:stroke weight="2.25pt" color="#3D3E3F" miterlimit="8" joinstyle="miter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28AACF9D">
      <w:pPr>
        <w:pStyle w:val="4"/>
        <w:keepNext w:val="0"/>
        <w:keepLines w:val="0"/>
        <w:widowControl/>
        <w:suppressLineNumbers w:val="0"/>
        <w:ind w:firstLine="261" w:firstLineChars="100"/>
        <w:rPr>
          <w:rFonts w:hint="default"/>
          <w:lang w:val="en-US"/>
        </w:rPr>
      </w:pPr>
      <w:r>
        <w:rPr>
          <w:b/>
          <w:bCs/>
        </w:rPr>
        <w:t>ED</w:t>
      </w:r>
      <w:r>
        <w:rPr>
          <w:rFonts w:hint="default"/>
          <w:b/>
          <w:bCs/>
          <w:lang w:val="en-US"/>
        </w:rPr>
        <w:t>U</w:t>
      </w:r>
      <w:r>
        <w:rPr>
          <w:b/>
          <w:bCs/>
        </w:rPr>
        <w:t>CATION &amp; LEARNING</w:t>
      </w:r>
    </w:p>
    <w:p w14:paraId="0EC0CE9B">
      <w:pPr>
        <w:tabs>
          <w:tab w:val="left" w:pos="1560"/>
          <w:tab w:val="left" w:pos="2127"/>
        </w:tabs>
        <w:snapToGrid w:val="0"/>
        <w:spacing w:line="360" w:lineRule="exact"/>
        <w:ind w:left="420" w:leftChars="200"/>
        <w:rPr>
          <w:rFonts w:hint="default" w:ascii="Inter" w:hAnsi="Inter" w:eastAsia="Microsoft YaHei" w:cs="Inter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6617335" cy="0"/>
                <wp:effectExtent l="0" t="13970" r="12065" b="24130"/>
                <wp:docPr id="47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1625" y="5244465"/>
                          <a:ext cx="661733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797B7E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直接连接符 46" o:spid="_x0000_s1026" o:spt="20" style="height:0pt;width:521.05pt;" filled="f" stroked="t" coordsize="21600,21600" o:gfxdata="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+S6QLZAAAACwEAAA8AAAAAAAAAAQAg&#10;AAAAIgAAAGRycy9kb3ducmV2LnhtbFBLAQIUABQAAAAIAIdO4kDOgTWtDQIAAO8DAAAOAAAAAAAA&#10;AAEAIAAAACgBAABkcnMvZTJvRG9jLnhtbFBLBQYAAAAABgAGAFkBAACnBQAAAAA=&#10;">
                <v:fill on="f" focussize="0,0"/>
                <v:stroke weight="2.25pt" color="#3D3E3F" miterlimit="8" joinstyle="miter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7DD079A8">
      <w:pPr>
        <w:pStyle w:val="12"/>
        <w:keepNext w:val="0"/>
        <w:keepLines w:val="0"/>
        <w:widowControl/>
        <w:suppressLineNumbers w:val="0"/>
        <w:ind w:firstLine="241" w:firstLineChars="100"/>
      </w:pPr>
      <w:r>
        <w:rPr>
          <w:b/>
          <w:bCs/>
        </w:rPr>
        <w:t>Junior IT Academy — Student</w:t>
      </w:r>
    </w:p>
    <w:p w14:paraId="5E7C3D44">
      <w:pPr>
        <w:pStyle w:val="12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1)</w:t>
      </w:r>
      <w:r>
        <w:t>Learning how to transform Figma designs into clean, semantic HTML and CSS code.</w:t>
      </w:r>
    </w:p>
    <w:p w14:paraId="53C733BD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2)</w:t>
      </w:r>
      <w:r>
        <w:t>Building mobile-friendly websites using Bootstrap</w:t>
      </w:r>
      <w:r>
        <w:rPr>
          <w:rFonts w:hint="default"/>
          <w:lang w:val="en-US"/>
        </w:rPr>
        <w:t>.</w:t>
      </w:r>
    </w:p>
    <w:p w14:paraId="549C6EC4">
      <w:pPr>
        <w:pStyle w:val="12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3)</w:t>
      </w:r>
      <w:r>
        <w:t>Developing logic and structure for modern web pages.</w:t>
      </w:r>
    </w:p>
    <w:p w14:paraId="614C37F1">
      <w:pPr>
        <w:tabs>
          <w:tab w:val="left" w:pos="1560"/>
          <w:tab w:val="left" w:pos="2127"/>
        </w:tabs>
        <w:snapToGrid w:val="0"/>
        <w:spacing w:line="360" w:lineRule="exact"/>
        <w:ind w:left="420" w:leftChars="200"/>
        <w:rPr>
          <w:rFonts w:hint="default" w:ascii="Inter" w:hAnsi="Inter" w:cs="Inter"/>
        </w:rPr>
      </w:pPr>
      <w:r>
        <w:rPr>
          <w:rFonts w:hint="default" w:ascii="Inter" w:hAnsi="Inter" w:cs="Inter"/>
        </w:rPr>
        <mc:AlternateContent>
          <mc:Choice Requires="wpg">
            <w:drawing>
              <wp:inline distT="0" distB="0" distL="0" distR="0">
                <wp:extent cx="6617970" cy="635"/>
                <wp:effectExtent l="0" t="13970" r="11430" b="23495"/>
                <wp:docPr id="10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768" cy="696"/>
                          <a:chOff x="0" y="361225"/>
                          <a:chExt cx="6913611" cy="725"/>
                        </a:xfrm>
                      </wpg:grpSpPr>
                      <wps:wsp>
                        <wps:cNvPr id="18" name="直接连接符 45"/>
                        <wps:cNvCnPr/>
                        <wps:spPr>
                          <a:xfrm>
                            <a:off x="9525" y="361950"/>
                            <a:ext cx="6765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97B7E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直接连接符 46"/>
                        <wps:cNvCnPr/>
                        <wps:spPr>
                          <a:xfrm>
                            <a:off x="0" y="361225"/>
                            <a:ext cx="6913611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797B7E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0.05pt;width:521.1pt;" coordorigin="0,361225" coordsize="6913611,725" o:gfxdata="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cHb33dMAAAADAQAADwAAAAAAAAABACAAAAAiAAAAZHJzL2Rvd25y&#10;ZXYueG1sUEsBAhQAFAAAAAgAh07iQHDF9wauAgAAJgcAAA4AAAAAAAAAAQAgAAAAIgEAAGRycy9l&#10;Mm9Eb2MueG1sUEsFBgAAAAAGAAYAWQEAAEIGAAAAAA==&#10;">
                <o:lock v:ext="edit" aspectratio="f"/>
                <v:line id="直接连接符 45" o:spid="_x0000_s1026" o:spt="20" style="position:absolute;left:9525;top:361950;height:0;width:6765870;" filled="f" stroked="t" coordsize="21600,21600" o:gfxdata="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vpVy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5B5C5F" miterlimit="8" joinstyle="miter"/>
                  <v:imagedata o:title=""/>
                  <o:lock v:ext="edit" aspectratio="f"/>
                </v:line>
                <v:line id="直接连接符 46" o:spid="_x0000_s1026" o:spt="20" style="position:absolute;left:0;top:361225;height:0;width:6913611;" filled="f" stroked="t" coordsize="21600,21600" o:gfxdata="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YGoH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3D3E3F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bookmarkEnd w:id="3"/>
    <w:p w14:paraId="67058A7B">
      <w:pPr>
        <w:tabs>
          <w:tab w:val="left" w:pos="1560"/>
          <w:tab w:val="left" w:pos="2127"/>
        </w:tabs>
        <w:snapToGrid w:val="0"/>
        <w:spacing w:line="360" w:lineRule="exact"/>
        <w:ind w:left="630" w:leftChars="300"/>
        <w:rPr>
          <w:rFonts w:hint="default" w:ascii="Inter" w:hAnsi="Inter" w:eastAsia="Microsoft YaHei" w:cs="Inter"/>
        </w:rPr>
      </w:pPr>
      <w:bookmarkStart w:id="4" w:name="assessment_content"/>
    </w:p>
    <w:bookmarkEnd w:id="4"/>
    <w:p w14:paraId="4FAA5B4F">
      <w:pPr>
        <w:pStyle w:val="12"/>
        <w:keepNext w:val="0"/>
        <w:keepLines w:val="0"/>
        <w:widowControl/>
        <w:suppressLineNumbers w:val="0"/>
        <w:ind w:firstLine="960" w:firstLineChars="400"/>
      </w:pPr>
      <w:r>
        <w:rPr>
          <w:rFonts w:hint="default" w:ascii="Inter" w:hAnsi="Inter" w:eastAsia="Microsoft YaHei" w:cs="Inter"/>
          <w:lang w:val="en-US"/>
        </w:rPr>
        <w:t xml:space="preserve">          </w:t>
      </w:r>
      <w:r>
        <w:rPr>
          <w:b/>
          <w:bCs/>
        </w:rPr>
        <w:t>Bog‘lanish:</w:t>
      </w:r>
    </w:p>
    <w:p w14:paraId="231157BA">
      <w:pPr>
        <w:pStyle w:val="12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📞</w:t>
      </w:r>
      <w:r>
        <w:rPr>
          <w:b/>
          <w:bCs/>
        </w:rPr>
        <w:t>Tel:</w:t>
      </w:r>
      <w:r>
        <w:t xml:space="preserve"> +998 (90) 734-</w:t>
      </w:r>
      <w:r>
        <w:rPr>
          <w:rFonts w:hint="default"/>
          <w:lang w:val="en-US"/>
        </w:rPr>
        <w:t>11-52</w:t>
      </w:r>
    </w:p>
    <w:p w14:paraId="11776047">
      <w:pPr>
        <w:pStyle w:val="12"/>
        <w:keepNext w:val="0"/>
        <w:keepLines w:val="0"/>
        <w:widowControl/>
        <w:suppressLineNumbers w:val="0"/>
        <w:ind w:left="720" w:firstLine="241" w:firstLineChars="100"/>
      </w:pPr>
      <w:r>
        <w:rPr>
          <w:b/>
          <w:bCs/>
        </w:rPr>
        <w:t>Email:</w:t>
      </w:r>
      <w:r>
        <w:t xml:space="preserve"> [Sizning emailingizni yozing]</w:t>
      </w:r>
    </w:p>
    <w:p w14:paraId="29A11C32">
      <w:pPr>
        <w:pStyle w:val="12"/>
        <w:keepNext w:val="0"/>
        <w:keepLines w:val="0"/>
        <w:widowControl/>
        <w:suppressLineNumbers w:val="0"/>
        <w:ind w:firstLine="840" w:firstLineChars="350"/>
      </w:pPr>
      <w:r>
        <w:t xml:space="preserve"> </w:t>
      </w:r>
      <w:r>
        <w:rPr>
          <w:rFonts w:hint="default"/>
          <w:lang w:val="en-US"/>
        </w:rPr>
        <w:t>m</w:t>
      </w:r>
      <w:r>
        <w:rPr>
          <w:b/>
          <w:bCs/>
        </w:rPr>
        <w:t>anzil:</w:t>
      </w:r>
      <w:r>
        <w:t xml:space="preserve"> O‘</w:t>
      </w:r>
      <w:bookmarkStart w:id="5" w:name="_GoBack"/>
      <w:bookmarkEnd w:id="5"/>
      <w:r>
        <w:t>zbekiston</w:t>
      </w:r>
    </w:p>
    <w:p w14:paraId="31E3ACCB">
      <w:pPr>
        <w:numPr>
          <w:ilvl w:val="0"/>
          <w:numId w:val="0"/>
        </w:numPr>
        <w:adjustRightInd w:val="0"/>
        <w:snapToGrid w:val="0"/>
        <w:spacing w:line="360" w:lineRule="exact"/>
        <w:rPr>
          <w:rFonts w:hint="default" w:ascii="Inter" w:hAnsi="Inter" w:eastAsia="Microsoft YaHei" w:cs="Inter"/>
          <w:lang w:val="en-US"/>
        </w:rPr>
      </w:pPr>
    </w:p>
    <w:sectPr>
      <w:headerReference r:id="rId4" w:type="first"/>
      <w:headerReference r:id="rId3" w:type="default"/>
      <w:pgSz w:w="11906" w:h="16838"/>
      <w:pgMar w:top="567" w:right="0" w:bottom="567" w:left="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nter">
    <w:altName w:val="Corbel"/>
    <w:panose1 w:val="02000503000000020004"/>
    <w:charset w:val="00"/>
    <w:family w:val="auto"/>
    <w:pitch w:val="default"/>
    <w:sig w:usb0="00000000" w:usb1="00000000" w:usb2="00000001" w:usb3="00000000" w:csb0="0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B988A">
    <w:pPr>
      <w:pStyle w:val="9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556500" cy="267335"/>
              <wp:effectExtent l="0" t="0" r="6350" b="0"/>
              <wp:wrapNone/>
              <wp:docPr id="12" name="矩形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26762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12" o:spid="_x0000_s1026" o:spt="1" style="position:absolute;left:0pt;margin-top:0pt;height:21.05pt;width:595pt;mso-position-horizontal:right;mso-position-horizontal-relative:margin;z-index:251663360;v-text-anchor:middle;mso-width-relative:page;mso-height-relative:page;" fillcolor="#FFFFFF [3212]" filled="t" stroked="f" coordsize="21600,21600" o:gfxdata="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cNow/9UAAAAFAQAADwAAAAAAAAABACAAAAAiAAAAZHJzL2Rvd25yZXYu&#10;eG1sUEsBAhQAFAAAAAgAh07iQAVwlQ9wAgAA2wQAAA4AAAAAAAAAAQAgAAAAJA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993D3">
    <w:pPr>
      <w:pStyle w:val="9"/>
    </w:pPr>
    <w:r>
      <w:rPr>
        <w:rFonts w:ascii="Microsoft YaHei" w:hAnsi="Microsoft YaHei" w:eastAsia="Microsoft YaHei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-76200</wp:posOffset>
              </wp:positionH>
              <wp:positionV relativeFrom="paragraph">
                <wp:posOffset>0</wp:posOffset>
              </wp:positionV>
              <wp:extent cx="7720330" cy="266700"/>
              <wp:effectExtent l="0" t="0" r="0" b="0"/>
              <wp:wrapNone/>
              <wp:docPr id="78" name="任意多边形: 形状 1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013" cy="266700"/>
                      </a:xfrm>
                      <a:custGeom>
                        <a:avLst/>
                        <a:gdLst>
                          <a:gd name="connsiteX0" fmla="*/ 0 w 2448560"/>
                          <a:gd name="connsiteY0" fmla="*/ 0 h 3275330"/>
                          <a:gd name="connsiteX1" fmla="*/ 2448560 w 2448560"/>
                          <a:gd name="connsiteY1" fmla="*/ 0 h 3275330"/>
                          <a:gd name="connsiteX2" fmla="*/ 2448560 w 2448560"/>
                          <a:gd name="connsiteY2" fmla="*/ 3275330 h 3275330"/>
                          <a:gd name="connsiteX3" fmla="*/ 2447326 w 2448560"/>
                          <a:gd name="connsiteY3" fmla="*/ 3275330 h 3275330"/>
                          <a:gd name="connsiteX4" fmla="*/ 1265457 w 2448560"/>
                          <a:gd name="connsiteY4" fmla="*/ 2716794 h 3275330"/>
                          <a:gd name="connsiteX5" fmla="*/ 3731 w 2448560"/>
                          <a:gd name="connsiteY5" fmla="*/ 3275330 h 3275330"/>
                          <a:gd name="connsiteX6" fmla="*/ 0 w 2448560"/>
                          <a:gd name="connsiteY6" fmla="*/ 3275330 h 327533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2448560" h="3275330">
                            <a:moveTo>
                              <a:pt x="0" y="0"/>
                            </a:moveTo>
                            <a:lnTo>
                              <a:pt x="2448560" y="0"/>
                            </a:lnTo>
                            <a:lnTo>
                              <a:pt x="2448560" y="3275330"/>
                            </a:lnTo>
                            <a:lnTo>
                              <a:pt x="2447326" y="3275330"/>
                            </a:lnTo>
                            <a:lnTo>
                              <a:pt x="1265457" y="2716794"/>
                            </a:lnTo>
                            <a:lnTo>
                              <a:pt x="3731" y="3275330"/>
                            </a:lnTo>
                            <a:lnTo>
                              <a:pt x="0" y="327533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33" o:spid="_x0000_s1026" o:spt="100" style="position:absolute;left:0pt;margin-left:-6pt;margin-top:0pt;height:21pt;width:607.9pt;z-index:251662336;v-text-anchor:middle;mso-width-relative:page;mso-height-relative:page;" fillcolor="#FFFFFF [3212]" filled="t" stroked="f" coordsize="2448560,3275330" o:gfxdata="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" path="m0,0l2448560,0,2448560,3275330,2447326,3275330,1265457,2716794,3731,3275330,0,3275330xe">
              <v:path o:connectlocs="0,0;7720013,0;7720013,266700;7716122,266700;3989832,221220;11763,266700;0,266700" o:connectangles="0,0,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NmYmEwOWQ4Y2Q0M2IxMGZkNjI4ZjhkZDQyNzg1OTYifQ=="/>
  </w:docVars>
  <w:rsids>
    <w:rsidRoot w:val="59B31A4C"/>
    <w:rsid w:val="0000037E"/>
    <w:rsid w:val="0000133D"/>
    <w:rsid w:val="000248D3"/>
    <w:rsid w:val="000320F4"/>
    <w:rsid w:val="00036377"/>
    <w:rsid w:val="00041B56"/>
    <w:rsid w:val="00084211"/>
    <w:rsid w:val="000A528D"/>
    <w:rsid w:val="000A5775"/>
    <w:rsid w:val="000A6790"/>
    <w:rsid w:val="000B2491"/>
    <w:rsid w:val="000B69DF"/>
    <w:rsid w:val="000C06AB"/>
    <w:rsid w:val="000C55D6"/>
    <w:rsid w:val="000C63E9"/>
    <w:rsid w:val="000D2BA3"/>
    <w:rsid w:val="000D49DB"/>
    <w:rsid w:val="000D71C7"/>
    <w:rsid w:val="000F39AF"/>
    <w:rsid w:val="000F5DA7"/>
    <w:rsid w:val="001049B1"/>
    <w:rsid w:val="00114F4C"/>
    <w:rsid w:val="00117FF3"/>
    <w:rsid w:val="00133E24"/>
    <w:rsid w:val="001353F8"/>
    <w:rsid w:val="001404DA"/>
    <w:rsid w:val="00140EF2"/>
    <w:rsid w:val="00173D95"/>
    <w:rsid w:val="00182CE2"/>
    <w:rsid w:val="00195FC7"/>
    <w:rsid w:val="0019783E"/>
    <w:rsid w:val="001A4423"/>
    <w:rsid w:val="001A7A5D"/>
    <w:rsid w:val="001A7B44"/>
    <w:rsid w:val="001B2471"/>
    <w:rsid w:val="001B449A"/>
    <w:rsid w:val="001B4DD6"/>
    <w:rsid w:val="001B629A"/>
    <w:rsid w:val="001C15D3"/>
    <w:rsid w:val="001D597D"/>
    <w:rsid w:val="001D7AED"/>
    <w:rsid w:val="001F7F0B"/>
    <w:rsid w:val="00201506"/>
    <w:rsid w:val="00201A09"/>
    <w:rsid w:val="00203E25"/>
    <w:rsid w:val="00216FF7"/>
    <w:rsid w:val="002178B8"/>
    <w:rsid w:val="00217A7B"/>
    <w:rsid w:val="002207B6"/>
    <w:rsid w:val="00231114"/>
    <w:rsid w:val="002335F4"/>
    <w:rsid w:val="00250345"/>
    <w:rsid w:val="00253141"/>
    <w:rsid w:val="00253608"/>
    <w:rsid w:val="002559D7"/>
    <w:rsid w:val="00274721"/>
    <w:rsid w:val="0028301B"/>
    <w:rsid w:val="0028786E"/>
    <w:rsid w:val="00291E2D"/>
    <w:rsid w:val="0029360D"/>
    <w:rsid w:val="002A4AFA"/>
    <w:rsid w:val="002B2E14"/>
    <w:rsid w:val="002C2158"/>
    <w:rsid w:val="002E3526"/>
    <w:rsid w:val="00315D54"/>
    <w:rsid w:val="00317CB7"/>
    <w:rsid w:val="00317EF6"/>
    <w:rsid w:val="00322767"/>
    <w:rsid w:val="00326844"/>
    <w:rsid w:val="0034264A"/>
    <w:rsid w:val="003516A3"/>
    <w:rsid w:val="00363784"/>
    <w:rsid w:val="00365F7B"/>
    <w:rsid w:val="003765EC"/>
    <w:rsid w:val="0038066E"/>
    <w:rsid w:val="0038518A"/>
    <w:rsid w:val="00392CD1"/>
    <w:rsid w:val="003B597D"/>
    <w:rsid w:val="003B6BEB"/>
    <w:rsid w:val="003B6D34"/>
    <w:rsid w:val="003F4EAD"/>
    <w:rsid w:val="00405889"/>
    <w:rsid w:val="004130C2"/>
    <w:rsid w:val="00415E02"/>
    <w:rsid w:val="004260B5"/>
    <w:rsid w:val="00427549"/>
    <w:rsid w:val="00430A56"/>
    <w:rsid w:val="004600CF"/>
    <w:rsid w:val="0046046C"/>
    <w:rsid w:val="00480D9F"/>
    <w:rsid w:val="00482423"/>
    <w:rsid w:val="00487524"/>
    <w:rsid w:val="004A56F5"/>
    <w:rsid w:val="004B447F"/>
    <w:rsid w:val="004C2BD2"/>
    <w:rsid w:val="004C737C"/>
    <w:rsid w:val="004E02A0"/>
    <w:rsid w:val="0050591C"/>
    <w:rsid w:val="005125CE"/>
    <w:rsid w:val="00512A3D"/>
    <w:rsid w:val="00517A82"/>
    <w:rsid w:val="0052547F"/>
    <w:rsid w:val="005349E3"/>
    <w:rsid w:val="00544E0F"/>
    <w:rsid w:val="0055583A"/>
    <w:rsid w:val="00555BAF"/>
    <w:rsid w:val="00573267"/>
    <w:rsid w:val="005767D7"/>
    <w:rsid w:val="00583FF2"/>
    <w:rsid w:val="00592051"/>
    <w:rsid w:val="00597256"/>
    <w:rsid w:val="005A31F5"/>
    <w:rsid w:val="005B4866"/>
    <w:rsid w:val="005C46FD"/>
    <w:rsid w:val="005E48C1"/>
    <w:rsid w:val="005E7B79"/>
    <w:rsid w:val="00602B1D"/>
    <w:rsid w:val="006055BF"/>
    <w:rsid w:val="00613514"/>
    <w:rsid w:val="00621506"/>
    <w:rsid w:val="00624133"/>
    <w:rsid w:val="00626F95"/>
    <w:rsid w:val="006271F3"/>
    <w:rsid w:val="006547A9"/>
    <w:rsid w:val="006550CA"/>
    <w:rsid w:val="00665D55"/>
    <w:rsid w:val="00666FDD"/>
    <w:rsid w:val="00692FB9"/>
    <w:rsid w:val="00694E70"/>
    <w:rsid w:val="00695A7C"/>
    <w:rsid w:val="006A7227"/>
    <w:rsid w:val="006B1012"/>
    <w:rsid w:val="006C096A"/>
    <w:rsid w:val="006C6BC5"/>
    <w:rsid w:val="006C7B94"/>
    <w:rsid w:val="006D3FFC"/>
    <w:rsid w:val="006D6D79"/>
    <w:rsid w:val="006E1A06"/>
    <w:rsid w:val="006E6252"/>
    <w:rsid w:val="006F1242"/>
    <w:rsid w:val="006F1D17"/>
    <w:rsid w:val="006F5C0B"/>
    <w:rsid w:val="00701DD9"/>
    <w:rsid w:val="00715129"/>
    <w:rsid w:val="00725686"/>
    <w:rsid w:val="00734752"/>
    <w:rsid w:val="007473C1"/>
    <w:rsid w:val="00762CFA"/>
    <w:rsid w:val="007710E9"/>
    <w:rsid w:val="00773D6C"/>
    <w:rsid w:val="00774332"/>
    <w:rsid w:val="007A7DEA"/>
    <w:rsid w:val="007B03B0"/>
    <w:rsid w:val="007B0807"/>
    <w:rsid w:val="007B3A78"/>
    <w:rsid w:val="007C1714"/>
    <w:rsid w:val="007C4350"/>
    <w:rsid w:val="007D3654"/>
    <w:rsid w:val="007D38C7"/>
    <w:rsid w:val="007D7E14"/>
    <w:rsid w:val="007F4B90"/>
    <w:rsid w:val="007F57CE"/>
    <w:rsid w:val="00803162"/>
    <w:rsid w:val="00805356"/>
    <w:rsid w:val="00805C52"/>
    <w:rsid w:val="00836143"/>
    <w:rsid w:val="00840426"/>
    <w:rsid w:val="00845281"/>
    <w:rsid w:val="00856AAB"/>
    <w:rsid w:val="00856FFC"/>
    <w:rsid w:val="00861F03"/>
    <w:rsid w:val="0087697A"/>
    <w:rsid w:val="00886CA0"/>
    <w:rsid w:val="00896D36"/>
    <w:rsid w:val="008A09F5"/>
    <w:rsid w:val="008A3C2D"/>
    <w:rsid w:val="008A4BDB"/>
    <w:rsid w:val="008A5F85"/>
    <w:rsid w:val="008B23DE"/>
    <w:rsid w:val="008D2C1C"/>
    <w:rsid w:val="008D3104"/>
    <w:rsid w:val="008E56B2"/>
    <w:rsid w:val="008E5B36"/>
    <w:rsid w:val="008E7939"/>
    <w:rsid w:val="008F2048"/>
    <w:rsid w:val="008F40D1"/>
    <w:rsid w:val="008F55C0"/>
    <w:rsid w:val="009005AA"/>
    <w:rsid w:val="00906E86"/>
    <w:rsid w:val="009121A1"/>
    <w:rsid w:val="00917FD2"/>
    <w:rsid w:val="00931A05"/>
    <w:rsid w:val="009369FA"/>
    <w:rsid w:val="0094391D"/>
    <w:rsid w:val="009478C6"/>
    <w:rsid w:val="00972AF1"/>
    <w:rsid w:val="00975F5B"/>
    <w:rsid w:val="00976AA7"/>
    <w:rsid w:val="009820BC"/>
    <w:rsid w:val="00987092"/>
    <w:rsid w:val="009A21C5"/>
    <w:rsid w:val="009A4495"/>
    <w:rsid w:val="009B2385"/>
    <w:rsid w:val="009C31B4"/>
    <w:rsid w:val="009C79B9"/>
    <w:rsid w:val="009D3FE2"/>
    <w:rsid w:val="009D72CD"/>
    <w:rsid w:val="009D7E2B"/>
    <w:rsid w:val="009E7758"/>
    <w:rsid w:val="009F00DB"/>
    <w:rsid w:val="00A0211B"/>
    <w:rsid w:val="00A10F2B"/>
    <w:rsid w:val="00A4368C"/>
    <w:rsid w:val="00A540E3"/>
    <w:rsid w:val="00A96113"/>
    <w:rsid w:val="00A96B78"/>
    <w:rsid w:val="00A97A65"/>
    <w:rsid w:val="00AA4657"/>
    <w:rsid w:val="00AA4E02"/>
    <w:rsid w:val="00AB1A43"/>
    <w:rsid w:val="00AB2059"/>
    <w:rsid w:val="00AC6129"/>
    <w:rsid w:val="00AD39AB"/>
    <w:rsid w:val="00AD40A7"/>
    <w:rsid w:val="00AE5154"/>
    <w:rsid w:val="00AF06FB"/>
    <w:rsid w:val="00AF1FFB"/>
    <w:rsid w:val="00B07C75"/>
    <w:rsid w:val="00B33083"/>
    <w:rsid w:val="00B362D2"/>
    <w:rsid w:val="00B61101"/>
    <w:rsid w:val="00B61D5A"/>
    <w:rsid w:val="00B65619"/>
    <w:rsid w:val="00B666A4"/>
    <w:rsid w:val="00B732DF"/>
    <w:rsid w:val="00B743F7"/>
    <w:rsid w:val="00B74EBC"/>
    <w:rsid w:val="00B755DF"/>
    <w:rsid w:val="00B84686"/>
    <w:rsid w:val="00B91500"/>
    <w:rsid w:val="00BA79B0"/>
    <w:rsid w:val="00BB6875"/>
    <w:rsid w:val="00BD7984"/>
    <w:rsid w:val="00BE1B38"/>
    <w:rsid w:val="00BE64FD"/>
    <w:rsid w:val="00BF2516"/>
    <w:rsid w:val="00BF669C"/>
    <w:rsid w:val="00C022F3"/>
    <w:rsid w:val="00C1020A"/>
    <w:rsid w:val="00C15A52"/>
    <w:rsid w:val="00C24EDA"/>
    <w:rsid w:val="00C253D3"/>
    <w:rsid w:val="00C32681"/>
    <w:rsid w:val="00C32B52"/>
    <w:rsid w:val="00C407AF"/>
    <w:rsid w:val="00C4124F"/>
    <w:rsid w:val="00C4319D"/>
    <w:rsid w:val="00C54421"/>
    <w:rsid w:val="00C60009"/>
    <w:rsid w:val="00C72A76"/>
    <w:rsid w:val="00C73CC8"/>
    <w:rsid w:val="00C95103"/>
    <w:rsid w:val="00CB2B38"/>
    <w:rsid w:val="00CB394C"/>
    <w:rsid w:val="00CC191B"/>
    <w:rsid w:val="00CC2936"/>
    <w:rsid w:val="00CC5BE7"/>
    <w:rsid w:val="00CD63F8"/>
    <w:rsid w:val="00D023F5"/>
    <w:rsid w:val="00D10FE6"/>
    <w:rsid w:val="00D16AF3"/>
    <w:rsid w:val="00D24CF0"/>
    <w:rsid w:val="00D26016"/>
    <w:rsid w:val="00D307B4"/>
    <w:rsid w:val="00D453F2"/>
    <w:rsid w:val="00D45A27"/>
    <w:rsid w:val="00D465DB"/>
    <w:rsid w:val="00D8397A"/>
    <w:rsid w:val="00D83CE2"/>
    <w:rsid w:val="00D87B99"/>
    <w:rsid w:val="00D945FB"/>
    <w:rsid w:val="00DA0145"/>
    <w:rsid w:val="00DB3687"/>
    <w:rsid w:val="00DB450B"/>
    <w:rsid w:val="00DC395B"/>
    <w:rsid w:val="00DC5917"/>
    <w:rsid w:val="00DC7676"/>
    <w:rsid w:val="00DD3431"/>
    <w:rsid w:val="00DD7306"/>
    <w:rsid w:val="00DE25FA"/>
    <w:rsid w:val="00DE4B68"/>
    <w:rsid w:val="00DE5CEB"/>
    <w:rsid w:val="00E04CC7"/>
    <w:rsid w:val="00E11677"/>
    <w:rsid w:val="00E15060"/>
    <w:rsid w:val="00E15856"/>
    <w:rsid w:val="00E173E0"/>
    <w:rsid w:val="00E17BB2"/>
    <w:rsid w:val="00E227E5"/>
    <w:rsid w:val="00E24011"/>
    <w:rsid w:val="00E30116"/>
    <w:rsid w:val="00E420E1"/>
    <w:rsid w:val="00E51F9F"/>
    <w:rsid w:val="00E612A1"/>
    <w:rsid w:val="00E757CA"/>
    <w:rsid w:val="00EA6DC8"/>
    <w:rsid w:val="00EB0CEE"/>
    <w:rsid w:val="00EB56D7"/>
    <w:rsid w:val="00EE02B2"/>
    <w:rsid w:val="00EE16B3"/>
    <w:rsid w:val="00EE2644"/>
    <w:rsid w:val="00F014B4"/>
    <w:rsid w:val="00F12E0B"/>
    <w:rsid w:val="00F169F4"/>
    <w:rsid w:val="00F20E7D"/>
    <w:rsid w:val="00F21E19"/>
    <w:rsid w:val="00F24E37"/>
    <w:rsid w:val="00F41A18"/>
    <w:rsid w:val="00F42A6A"/>
    <w:rsid w:val="00F53869"/>
    <w:rsid w:val="00F54448"/>
    <w:rsid w:val="00F561CB"/>
    <w:rsid w:val="00F61423"/>
    <w:rsid w:val="00F76286"/>
    <w:rsid w:val="00F86B9E"/>
    <w:rsid w:val="00F87584"/>
    <w:rsid w:val="00F904DC"/>
    <w:rsid w:val="00FA0255"/>
    <w:rsid w:val="00FC164A"/>
    <w:rsid w:val="00FD3F16"/>
    <w:rsid w:val="00FE0549"/>
    <w:rsid w:val="00FE3F4E"/>
    <w:rsid w:val="00FF523C"/>
    <w:rsid w:val="05F95DDF"/>
    <w:rsid w:val="08002792"/>
    <w:rsid w:val="08AF5A6C"/>
    <w:rsid w:val="0B483874"/>
    <w:rsid w:val="0EAF3A6B"/>
    <w:rsid w:val="10696032"/>
    <w:rsid w:val="150D663E"/>
    <w:rsid w:val="16EF0541"/>
    <w:rsid w:val="23DF4F94"/>
    <w:rsid w:val="294789C9"/>
    <w:rsid w:val="29C93246"/>
    <w:rsid w:val="2EAF4954"/>
    <w:rsid w:val="37D5281C"/>
    <w:rsid w:val="3A1B0ADE"/>
    <w:rsid w:val="3A4D6635"/>
    <w:rsid w:val="3EA4613A"/>
    <w:rsid w:val="3EFF954A"/>
    <w:rsid w:val="3F6E0EAD"/>
    <w:rsid w:val="3FAF8ACB"/>
    <w:rsid w:val="4DD13C76"/>
    <w:rsid w:val="4DFB5A47"/>
    <w:rsid w:val="51687BC7"/>
    <w:rsid w:val="51AC0015"/>
    <w:rsid w:val="52FC3C55"/>
    <w:rsid w:val="557A6EEC"/>
    <w:rsid w:val="59B31A4C"/>
    <w:rsid w:val="5B366A52"/>
    <w:rsid w:val="5BDB89D1"/>
    <w:rsid w:val="5DF5FC0B"/>
    <w:rsid w:val="5F7570D2"/>
    <w:rsid w:val="63277927"/>
    <w:rsid w:val="67FEECA5"/>
    <w:rsid w:val="6A441A31"/>
    <w:rsid w:val="6AC40C4B"/>
    <w:rsid w:val="6BBD6117"/>
    <w:rsid w:val="6D1F0F9C"/>
    <w:rsid w:val="6EF39441"/>
    <w:rsid w:val="6FCFB492"/>
    <w:rsid w:val="70F30F0D"/>
    <w:rsid w:val="769D2768"/>
    <w:rsid w:val="77588B05"/>
    <w:rsid w:val="77BB9DD6"/>
    <w:rsid w:val="7BDF3747"/>
    <w:rsid w:val="7BEFFAEF"/>
    <w:rsid w:val="7DD99D07"/>
    <w:rsid w:val="7DFA4D46"/>
    <w:rsid w:val="7F6C635B"/>
    <w:rsid w:val="7F898CC2"/>
    <w:rsid w:val="7FC3AF8F"/>
    <w:rsid w:val="7FE709FE"/>
    <w:rsid w:val="99E357A7"/>
    <w:rsid w:val="9EDEDAC8"/>
    <w:rsid w:val="B7D5F17E"/>
    <w:rsid w:val="BB6F4E9B"/>
    <w:rsid w:val="BBD2F559"/>
    <w:rsid w:val="BCDF3AF1"/>
    <w:rsid w:val="BEC47E2C"/>
    <w:rsid w:val="BF9F96CE"/>
    <w:rsid w:val="BFB70C2A"/>
    <w:rsid w:val="C37B66F5"/>
    <w:rsid w:val="C3FC4111"/>
    <w:rsid w:val="D4FFDBE2"/>
    <w:rsid w:val="D7ED2B11"/>
    <w:rsid w:val="DEF8E034"/>
    <w:rsid w:val="EC97FF00"/>
    <w:rsid w:val="EE735133"/>
    <w:rsid w:val="EF3B3455"/>
    <w:rsid w:val="EFFF0E7B"/>
    <w:rsid w:val="FDFFAD7C"/>
    <w:rsid w:val="FEDF6AE5"/>
    <w:rsid w:val="FFBC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5F5F5F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Date"/>
    <w:basedOn w:val="1"/>
    <w:next w:val="1"/>
    <w:link w:val="16"/>
    <w:unhideWhenUsed/>
    <w:qFormat/>
    <w:uiPriority w:val="99"/>
    <w:pPr>
      <w:ind w:left="100" w:leftChars="2500"/>
    </w:pPr>
  </w:style>
  <w:style w:type="paragraph" w:styleId="11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table" w:styleId="13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页眉 字符"/>
    <w:basedOn w:val="5"/>
    <w:link w:val="9"/>
    <w:qFormat/>
    <w:uiPriority w:val="99"/>
    <w:rPr>
      <w:sz w:val="18"/>
      <w:szCs w:val="18"/>
    </w:rPr>
  </w:style>
  <w:style w:type="character" w:customStyle="1" w:styleId="15">
    <w:name w:val="页脚 字符"/>
    <w:basedOn w:val="5"/>
    <w:link w:val="11"/>
    <w:qFormat/>
    <w:uiPriority w:val="99"/>
    <w:rPr>
      <w:sz w:val="18"/>
      <w:szCs w:val="18"/>
    </w:rPr>
  </w:style>
  <w:style w:type="character" w:customStyle="1" w:styleId="16">
    <w:name w:val="日期 字符"/>
    <w:basedOn w:val="5"/>
    <w:link w:val="10"/>
    <w:semiHidden/>
    <w:qFormat/>
    <w:uiPriority w:val="99"/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未处理的提及1"/>
    <w:basedOn w:val="5"/>
    <w:unhideWhenUsed/>
    <w:qFormat/>
    <w:uiPriority w:val="99"/>
    <w:rPr>
      <w:color w:val="808080"/>
      <w:shd w:val="clear" w:color="auto" w:fill="E6E6E6"/>
    </w:rPr>
  </w:style>
  <w:style w:type="character" w:customStyle="1" w:styleId="19">
    <w:name w:val="未处理的提及2"/>
    <w:basedOn w:val="5"/>
    <w:unhideWhenUsed/>
    <w:qFormat/>
    <w:uiPriority w:val="99"/>
    <w:rPr>
      <w:color w:val="808080"/>
      <w:shd w:val="clear" w:color="auto" w:fill="E6E6E6"/>
    </w:rPr>
  </w:style>
  <w:style w:type="paragraph" w:customStyle="1" w:styleId="20">
    <w:name w:val="列表段落1"/>
    <w:basedOn w:val="1"/>
    <w:qFormat/>
    <w:uiPriority w:val="99"/>
    <w:pPr>
      <w:ind w:firstLine="420" w:firstLineChars="200"/>
    </w:p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BIS%20PC\AppData\Local\Packages\ZhuhaiKingsoftOfficeSoftw.WPSOffice2019_924xes6e8q1tw\LocalCache\Roaming\Kingsoft\office6\templates\download\b1004969\Personal%20Resume59.docx" TargetMode="External"/></Relationships>
</file>

<file path=word/theme/theme1.xml><?xml version="1.0" encoding="utf-8"?>
<a:theme xmlns:a="http://schemas.openxmlformats.org/drawingml/2006/main" name="Office 主题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自定义 5">
      <a:majorFont>
        <a:latin typeface="Calibri Light"/>
        <a:ea typeface="微软雅黑"/>
        <a:cs typeface=""/>
      </a:majorFont>
      <a:minorFont>
        <a:latin typeface="Calibri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Personal Resume59.docx</Template>
  <Pages>2</Pages>
  <Words>711</Words>
  <Characters>4333</Characters>
  <Lines>7</Lines>
  <Paragraphs>2</Paragraphs>
  <TotalTime>26</TotalTime>
  <ScaleCrop>false</ScaleCrop>
  <LinksUpToDate>false</LinksUpToDate>
  <CharactersWithSpaces>4995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2026-04-09T19:04:00Z</dcterms:created>
  <dc:creator>ANUBIS PC</dc:creator>
  <cp:lastModifiedBy>yahyo Abdukarimov</cp:lastModifiedBy>
  <dcterms:modified xsi:type="dcterms:W3CDTF">2026-04-09T19:31:15Z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728049F3D81D48658C67F1629595CDEC_11</vt:lpwstr>
  </property>
</Properties>
</file>